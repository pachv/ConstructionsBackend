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092B" w:rsidRPr="00D14FB8" w:rsidRDefault="00BB092B" w:rsidP="008A2050">
      <w:pPr>
        <w:pStyle w:val="ConsPlusNonformat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</w:t>
      </w:r>
      <w:r w:rsidRPr="00D14FB8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D14FB8">
        <w:rPr>
          <w:rFonts w:ascii="Times New Roman" w:hAnsi="Times New Roman" w:cs="Times New Roman"/>
        </w:rPr>
        <w:t xml:space="preserve">    Медицинская документация</w:t>
      </w:r>
    </w:p>
    <w:p w:rsidR="00BB092B" w:rsidRPr="00D14FB8" w:rsidRDefault="00BB092B" w:rsidP="008A2050">
      <w:pPr>
        <w:pStyle w:val="ConsPlusNonformat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</w:t>
      </w:r>
      <w:r w:rsidRPr="00D14FB8">
        <w:rPr>
          <w:rFonts w:ascii="Times New Roman" w:hAnsi="Times New Roman" w:cs="Times New Roman"/>
        </w:rPr>
        <w:t>Форма N 027/у</w:t>
      </w:r>
    </w:p>
    <w:p w:rsidR="00BB092B" w:rsidRDefault="00BB092B" w:rsidP="008A2050">
      <w:pPr>
        <w:pStyle w:val="ConsPlusNonformat"/>
        <w:widowControl/>
        <w:rPr>
          <w:rFonts w:ascii="Times New Roman" w:hAnsi="Times New Roman" w:cs="Times New Roman"/>
        </w:rPr>
      </w:pPr>
      <w:r w:rsidRPr="00D14FB8">
        <w:rPr>
          <w:rFonts w:ascii="Times New Roman" w:hAnsi="Times New Roman" w:cs="Times New Roman"/>
        </w:rPr>
        <w:t xml:space="preserve"> ____________________________           </w:t>
      </w: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D14FB8">
        <w:rPr>
          <w:rFonts w:ascii="Times New Roman" w:hAnsi="Times New Roman" w:cs="Times New Roman"/>
        </w:rPr>
        <w:t xml:space="preserve">Утверждена Минздравом </w:t>
      </w:r>
    </w:p>
    <w:p w:rsidR="00BB092B" w:rsidRPr="00D14FB8" w:rsidRDefault="00BB092B" w:rsidP="008A2050">
      <w:pPr>
        <w:pStyle w:val="ConsPlusNonformat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</w:t>
      </w:r>
      <w:r w:rsidRPr="00D14FB8">
        <w:rPr>
          <w:rFonts w:ascii="Times New Roman" w:hAnsi="Times New Roman" w:cs="Times New Roman"/>
        </w:rPr>
        <w:t>СССР</w:t>
      </w:r>
    </w:p>
    <w:p w:rsidR="00BB092B" w:rsidRPr="00D14FB8" w:rsidRDefault="00BB092B" w:rsidP="008A2050">
      <w:pPr>
        <w:pStyle w:val="ConsPlusNonformat"/>
        <w:widowControl/>
        <w:rPr>
          <w:rFonts w:ascii="Times New Roman" w:hAnsi="Times New Roman" w:cs="Times New Roman"/>
        </w:rPr>
      </w:pPr>
      <w:r w:rsidRPr="00D14FB8">
        <w:rPr>
          <w:rFonts w:ascii="Times New Roman" w:hAnsi="Times New Roman" w:cs="Times New Roman"/>
        </w:rPr>
        <w:t xml:space="preserve">   наименование учреждения                  </w:t>
      </w:r>
      <w:r>
        <w:rPr>
          <w:rFonts w:ascii="Times New Roman" w:hAnsi="Times New Roman" w:cs="Times New Roman"/>
        </w:rPr>
        <w:t xml:space="preserve">                                                                       </w:t>
      </w:r>
      <w:r w:rsidRPr="00D14FB8">
        <w:rPr>
          <w:rFonts w:ascii="Times New Roman" w:hAnsi="Times New Roman" w:cs="Times New Roman"/>
        </w:rPr>
        <w:t xml:space="preserve"> 04.10.80 г. N 1030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p w:rsidR="00BB092B" w:rsidRPr="00240BA2" w:rsidRDefault="00BB092B" w:rsidP="00240BA2">
      <w:pPr>
        <w:pStyle w:val="ConsPlusNonformat"/>
        <w:widowControl/>
        <w:jc w:val="center"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ВЫПИСКА</w:t>
      </w:r>
    </w:p>
    <w:p w:rsidR="00BB092B" w:rsidRPr="00240BA2" w:rsidRDefault="00BB092B" w:rsidP="00240BA2">
      <w:pPr>
        <w:pStyle w:val="ConsPlusNonformat"/>
        <w:widowControl/>
        <w:jc w:val="center"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из медицинской карты стационарного больного</w:t>
      </w:r>
    </w:p>
    <w:p w:rsidR="00BB092B" w:rsidRPr="00240BA2" w:rsidRDefault="00BB092B" w:rsidP="00240BA2">
      <w:pPr>
        <w:pStyle w:val="ConsPlusNonformat"/>
        <w:widowControl/>
        <w:jc w:val="center"/>
        <w:rPr>
          <w:rFonts w:ascii="Arial Narrow" w:hAnsi="Arial Narrow"/>
          <w:sz w:val="28"/>
          <w:szCs w:val="28"/>
        </w:rPr>
      </w:pP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В 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 xml:space="preserve">      название и адрес учреждения, куда направляется выписка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1. Фамилия, имя, отчество больного 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2. Дата рождения 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3. Домашний адрес 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4. Место работы и род занятий 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5. Даты: поступления 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 xml:space="preserve">         выбытия 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6. Полный диагноз (основное заболевание, сопутствующее осложнение)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rmal"/>
        <w:widowControl/>
        <w:ind w:firstLine="0"/>
        <w:rPr>
          <w:rFonts w:ascii="Times New Roman" w:hAnsi="Times New Roman" w:cs="Times New Roman"/>
          <w:sz w:val="28"/>
          <w:szCs w:val="28"/>
        </w:rPr>
      </w:pP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7. Краткий анамнез, диагностические исследования, течение болезни,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проведенное лечение, состояние при выписке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Лечебные и трудовые рекомендации: 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 xml:space="preserve">    "..." ______________________ 20 . . г.</w:t>
      </w:r>
    </w:p>
    <w:p w:rsidR="00BB092B" w:rsidRPr="00240BA2" w:rsidRDefault="00BB092B" w:rsidP="008A2050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Лечащий врач ________________________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</w:rPr>
      </w:pPr>
      <w:r w:rsidRPr="00240BA2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240BA2">
        <w:rPr>
          <w:rFonts w:ascii="Times New Roman" w:hAnsi="Times New Roman" w:cs="Times New Roman"/>
          <w:sz w:val="28"/>
          <w:szCs w:val="28"/>
        </w:rPr>
        <w:t xml:space="preserve"> </w:t>
      </w:r>
      <w:r w:rsidRPr="00240BA2">
        <w:rPr>
          <w:rFonts w:ascii="Times New Roman" w:hAnsi="Times New Roman" w:cs="Times New Roman"/>
        </w:rPr>
        <w:t>подпись, печать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>Зав.отделением ________________________</w:t>
      </w:r>
    </w:p>
    <w:p w:rsidR="00BB092B" w:rsidRDefault="00BB092B" w:rsidP="00240BA2">
      <w:pPr>
        <w:pStyle w:val="ConsPlusNonformat"/>
        <w:widowControl/>
        <w:rPr>
          <w:rFonts w:ascii="Times New Roman" w:hAnsi="Times New Roman" w:cs="Times New Roman"/>
        </w:rPr>
      </w:pPr>
      <w:r w:rsidRPr="00240BA2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240BA2">
        <w:rPr>
          <w:rFonts w:ascii="Times New Roman" w:hAnsi="Times New Roman" w:cs="Times New Roman"/>
          <w:sz w:val="28"/>
          <w:szCs w:val="28"/>
        </w:rPr>
        <w:t xml:space="preserve"> </w:t>
      </w:r>
      <w:r w:rsidRPr="00240BA2">
        <w:rPr>
          <w:rFonts w:ascii="Times New Roman" w:hAnsi="Times New Roman" w:cs="Times New Roman"/>
        </w:rPr>
        <w:t>подпись, печать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 заполнения__________________________20__ г.</w:t>
      </w: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p w:rsidR="00BB092B" w:rsidRPr="00240BA2" w:rsidRDefault="00BB092B" w:rsidP="00240BA2">
      <w:pPr>
        <w:pStyle w:val="ConsPlusNonformat"/>
        <w:widowControl/>
        <w:rPr>
          <w:rFonts w:ascii="Times New Roman" w:hAnsi="Times New Roman" w:cs="Times New Roman"/>
          <w:sz w:val="28"/>
          <w:szCs w:val="28"/>
        </w:rPr>
      </w:pPr>
    </w:p>
    <w:p w:rsidR="00BB092B" w:rsidRPr="00240BA2" w:rsidRDefault="00BB092B" w:rsidP="00240BA2">
      <w:pPr>
        <w:pStyle w:val="ConsPlusNonformat"/>
        <w:widowControl/>
        <w:rPr>
          <w:rFonts w:ascii="Arial Narrow" w:hAnsi="Arial Narrow"/>
          <w:sz w:val="28"/>
          <w:szCs w:val="28"/>
        </w:rPr>
      </w:pPr>
      <w:r w:rsidRPr="00240BA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</w:t>
      </w:r>
      <w:r w:rsidRPr="00240BA2">
        <w:rPr>
          <w:rFonts w:ascii="Arial Narrow" w:hAnsi="Arial Narrow"/>
          <w:sz w:val="28"/>
          <w:szCs w:val="28"/>
        </w:rPr>
        <w:t xml:space="preserve">                               </w:t>
      </w:r>
    </w:p>
    <w:sectPr w:rsidR="00BB092B" w:rsidRPr="00240BA2" w:rsidSect="00D14FB8">
      <w:headerReference w:type="even" r:id="rId6"/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092B" w:rsidRDefault="00BB092B">
      <w:r>
        <w:separator/>
      </w:r>
    </w:p>
  </w:endnote>
  <w:endnote w:type="continuationSeparator" w:id="1">
    <w:p w:rsidR="00BB092B" w:rsidRDefault="00BB09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092B" w:rsidRDefault="00BB092B">
      <w:r>
        <w:separator/>
      </w:r>
    </w:p>
  </w:footnote>
  <w:footnote w:type="continuationSeparator" w:id="1">
    <w:p w:rsidR="00BB092B" w:rsidRDefault="00BB09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092B" w:rsidRDefault="00BB092B" w:rsidP="003B357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B092B" w:rsidRDefault="00BB092B" w:rsidP="00D14FB8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092B" w:rsidRDefault="00BB092B" w:rsidP="003B357D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B092B" w:rsidRDefault="00BB092B" w:rsidP="00D14FB8">
    <w:pPr>
      <w:pStyle w:val="Header"/>
      <w:ind w:right="36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A2050"/>
    <w:rsid w:val="000B6D1B"/>
    <w:rsid w:val="00194FA6"/>
    <w:rsid w:val="00240BA2"/>
    <w:rsid w:val="002F0F70"/>
    <w:rsid w:val="00355265"/>
    <w:rsid w:val="003B357D"/>
    <w:rsid w:val="007176BC"/>
    <w:rsid w:val="00726F46"/>
    <w:rsid w:val="008605E0"/>
    <w:rsid w:val="008A2050"/>
    <w:rsid w:val="008F1119"/>
    <w:rsid w:val="00BB092B"/>
    <w:rsid w:val="00D14FB8"/>
    <w:rsid w:val="00D660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5E0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sPlusNormal">
    <w:name w:val="ConsPlusNormal"/>
    <w:uiPriority w:val="99"/>
    <w:rsid w:val="008A2050"/>
    <w:pPr>
      <w:widowControl w:val="0"/>
      <w:autoSpaceDE w:val="0"/>
      <w:autoSpaceDN w:val="0"/>
      <w:ind w:firstLine="720"/>
    </w:pPr>
    <w:rPr>
      <w:rFonts w:ascii="Arial" w:eastAsia="Times New Roman" w:hAnsi="Arial" w:cs="Arial"/>
      <w:sz w:val="20"/>
      <w:szCs w:val="20"/>
    </w:rPr>
  </w:style>
  <w:style w:type="paragraph" w:customStyle="1" w:styleId="ConsPlusNonformat">
    <w:name w:val="ConsPlusNonformat"/>
    <w:uiPriority w:val="99"/>
    <w:rsid w:val="008A2050"/>
    <w:pPr>
      <w:widowControl w:val="0"/>
      <w:autoSpaceDE w:val="0"/>
      <w:autoSpaceDN w:val="0"/>
    </w:pPr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rsid w:val="00D14FB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lang w:eastAsia="en-US"/>
    </w:rPr>
  </w:style>
  <w:style w:type="character" w:styleId="PageNumber">
    <w:name w:val="page number"/>
    <w:basedOn w:val="DefaultParagraphFont"/>
    <w:uiPriority w:val="99"/>
    <w:rsid w:val="00D14FB8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</TotalTime>
  <Pages>2</Pages>
  <Words>816</Words>
  <Characters>4657</Characters>
  <Application>Microsoft Office Outlook</Application>
  <DocSecurity>0</DocSecurity>
  <Lines>0</Lines>
  <Paragraphs>0</Paragraphs>
  <ScaleCrop>false</ScaleCrop>
  <Company>Hewlett-Packard Company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                               Медицинская документация</dc:title>
  <dc:subject/>
  <dc:creator>msfiiv</dc:creator>
  <cp:keywords/>
  <dc:description/>
  <cp:lastModifiedBy>mspoav</cp:lastModifiedBy>
  <cp:revision>3</cp:revision>
  <dcterms:created xsi:type="dcterms:W3CDTF">2015-07-20T07:16:00Z</dcterms:created>
  <dcterms:modified xsi:type="dcterms:W3CDTF">2015-07-20T09:37:00Z</dcterms:modified>
</cp:coreProperties>
</file>